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5FCCA2C8" w:rsidR="00733D38" w:rsidRPr="00F62F31" w:rsidRDefault="003121E1" w:rsidP="00733D38">
      <w:pPr>
        <w:pStyle w:val="Kop2"/>
      </w:pPr>
      <w:bookmarkStart w:id="21" w:name="_Toc12431502"/>
      <w:bookmarkStart w:id="22" w:name="_Toc18565437"/>
      <w:bookmarkStart w:id="23" w:name="_Toc26966628"/>
      <w:r>
        <w:lastRenderedPageBreak/>
        <w:t>H!</w:t>
      </w:r>
      <w:r w:rsidR="00733D38" w:rsidRPr="00F62F31">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E34B38"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07CFC" w14:textId="77777777" w:rsidR="006E7F85" w:rsidRDefault="006E7F85">
      <w:r>
        <w:separator/>
      </w:r>
    </w:p>
    <w:p w14:paraId="50F799E0" w14:textId="77777777" w:rsidR="006E7F85" w:rsidRDefault="006E7F85"/>
  </w:endnote>
  <w:endnote w:type="continuationSeparator" w:id="0">
    <w:p w14:paraId="6544033C" w14:textId="77777777" w:rsidR="006E7F85" w:rsidRPr="003C450F" w:rsidRDefault="006E7F85" w:rsidP="003C450F"/>
  </w:endnote>
  <w:endnote w:type="continuationNotice" w:id="1">
    <w:p w14:paraId="297E4824" w14:textId="77777777" w:rsidR="006E7F85" w:rsidRDefault="006E7F85"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FAF3B1" w14:textId="77777777" w:rsidR="006E7F85" w:rsidRPr="00B35331" w:rsidRDefault="006E7F85" w:rsidP="00577995">
      <w:pPr>
        <w:pStyle w:val="Voettekst"/>
      </w:pPr>
    </w:p>
  </w:footnote>
  <w:footnote w:type="continuationSeparator" w:id="0">
    <w:p w14:paraId="56822E89" w14:textId="77777777" w:rsidR="006E7F85" w:rsidRDefault="006E7F85">
      <w:r>
        <w:continuationSeparator/>
      </w:r>
    </w:p>
    <w:p w14:paraId="5B4028D7" w14:textId="77777777" w:rsidR="006E7F85" w:rsidRDefault="006E7F85"/>
    <w:p w14:paraId="476BAF99" w14:textId="77777777" w:rsidR="006E7F85" w:rsidRDefault="006E7F85"/>
  </w:footnote>
  <w:footnote w:type="continuationNotice" w:id="1">
    <w:p w14:paraId="6D03A048" w14:textId="77777777" w:rsidR="006E7F85" w:rsidRDefault="006E7F85">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11C0EE20" w:rsidR="004F009C" w:rsidRPr="00CA6C0C" w:rsidRDefault="004F009C" w:rsidP="00FF3E80">
          <w:r>
            <w:fldChar w:fldCharType="begin"/>
          </w:r>
          <w:r>
            <w:instrText xml:space="preserve"> SAVEDATE  \@ "d MMMM yyyy" </w:instrText>
          </w:r>
          <w:r>
            <w:fldChar w:fldCharType="separate"/>
          </w:r>
          <w:r w:rsidR="003121E1">
            <w:rPr>
              <w:noProof/>
            </w:rPr>
            <w:t>11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69E00E95" w:rsidR="004F009C" w:rsidRPr="00CA6C0C" w:rsidRDefault="004F009C" w:rsidP="00577995">
          <w:r>
            <w:fldChar w:fldCharType="begin"/>
          </w:r>
          <w:r>
            <w:instrText xml:space="preserve"> SAVEDATE  \@ "d MMMM yyyy" </w:instrText>
          </w:r>
          <w:r>
            <w:fldChar w:fldCharType="separate"/>
          </w:r>
          <w:r w:rsidR="003121E1">
            <w:rPr>
              <w:noProof/>
            </w:rPr>
            <w:t>11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52798F06"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3121E1">
      <w:rPr>
        <w:noProof/>
      </w:rPr>
      <w:t>11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2316</TotalTime>
  <Pages>86</Pages>
  <Words>32908</Words>
  <Characters>180999</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314</cp:revision>
  <cp:lastPrinted>2019-12-11T13:49:00Z</cp:lastPrinted>
  <dcterms:created xsi:type="dcterms:W3CDTF">2019-12-19T07:04:00Z</dcterms:created>
  <dcterms:modified xsi:type="dcterms:W3CDTF">2020-07-11T19:59:00Z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