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4AAB476E" w:rsidR="00733D38" w:rsidRPr="00F62F31" w:rsidRDefault="007137AE" w:rsidP="00733D38">
      <w:pPr>
        <w:pStyle w:val="Kop2"/>
      </w:pPr>
      <w:bookmarkStart w:id="21" w:name="_Toc12431502"/>
      <w:bookmarkStart w:id="22" w:name="_Toc18565437"/>
      <w:bookmarkStart w:id="23" w:name="_Toc26966628"/>
      <w:r>
        <w:lastRenderedPageBreak/>
        <w:t>hbjm</w:t>
      </w:r>
      <w:r w:rsidR="00733D38" w:rsidRPr="00F62F31">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5A7D49"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E8DBE" w14:textId="77777777" w:rsidR="00C07287" w:rsidRDefault="00C07287">
      <w:r>
        <w:separator/>
      </w:r>
    </w:p>
    <w:p w14:paraId="6A508604" w14:textId="77777777" w:rsidR="00C07287" w:rsidRDefault="00C07287"/>
  </w:endnote>
  <w:endnote w:type="continuationSeparator" w:id="0">
    <w:p w14:paraId="57C342EC" w14:textId="77777777" w:rsidR="00C07287" w:rsidRPr="003C450F" w:rsidRDefault="00C07287" w:rsidP="003C450F"/>
  </w:endnote>
  <w:endnote w:type="continuationNotice" w:id="1">
    <w:p w14:paraId="717ACA57" w14:textId="77777777" w:rsidR="00C07287" w:rsidRDefault="00C07287"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D7559" w14:textId="77777777" w:rsidR="00C07287" w:rsidRPr="00B35331" w:rsidRDefault="00C07287" w:rsidP="00577995">
      <w:pPr>
        <w:pStyle w:val="Voettekst"/>
      </w:pPr>
    </w:p>
  </w:footnote>
  <w:footnote w:type="continuationSeparator" w:id="0">
    <w:p w14:paraId="287B0385" w14:textId="77777777" w:rsidR="00C07287" w:rsidRDefault="00C07287">
      <w:r>
        <w:continuationSeparator/>
      </w:r>
    </w:p>
    <w:p w14:paraId="1242D100" w14:textId="77777777" w:rsidR="00C07287" w:rsidRDefault="00C07287"/>
    <w:p w14:paraId="2858A2A7" w14:textId="77777777" w:rsidR="00C07287" w:rsidRDefault="00C07287"/>
  </w:footnote>
  <w:footnote w:type="continuationNotice" w:id="1">
    <w:p w14:paraId="0CE49D7F" w14:textId="77777777" w:rsidR="00C07287" w:rsidRDefault="00C07287">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310ADFAC" w:rsidR="004F009C" w:rsidRPr="00CA6C0C" w:rsidRDefault="004F009C" w:rsidP="00FF3E80">
          <w:r>
            <w:fldChar w:fldCharType="begin"/>
          </w:r>
          <w:r>
            <w:instrText xml:space="preserve"> SAVEDATE  \@ "d MMMM yyyy" </w:instrText>
          </w:r>
          <w:r>
            <w:fldChar w:fldCharType="separate"/>
          </w:r>
          <w:r w:rsidR="007137AE">
            <w:rPr>
              <w:noProof/>
            </w:rPr>
            <w:t>11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65293FF4" w:rsidR="004F009C" w:rsidRPr="00CA6C0C" w:rsidRDefault="004F009C" w:rsidP="00577995">
          <w:r>
            <w:fldChar w:fldCharType="begin"/>
          </w:r>
          <w:r>
            <w:instrText xml:space="preserve"> SAVEDATE  \@ "d MMMM yyyy" </w:instrText>
          </w:r>
          <w:r>
            <w:fldChar w:fldCharType="separate"/>
          </w:r>
          <w:r w:rsidR="007137AE">
            <w:rPr>
              <w:noProof/>
            </w:rPr>
            <w:t>11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7ECA433B"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7137AE">
      <w:rPr>
        <w:noProof/>
      </w:rPr>
      <w:t>11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2317</TotalTime>
  <Pages>1</Pages>
  <Words>32909</Words>
  <Characters>181000</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319</cp:revision>
  <cp:lastPrinted>2019-12-11T13:49:00Z</cp:lastPrinted>
  <dcterms:created xsi:type="dcterms:W3CDTF">2019-12-19T07:04:00Z</dcterms:created>
  <dcterms:modified xsi:type="dcterms:W3CDTF">2020-07-11T20:30:00Z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