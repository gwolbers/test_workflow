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656D076F" w:rsidR="00733D38" w:rsidRPr="00F62F31" w:rsidRDefault="00F85432" w:rsidP="00733D38">
      <w:pPr>
        <w:pStyle w:val="Kop2"/>
      </w:pPr>
      <w:bookmarkStart w:id="21" w:name="_Toc12431502"/>
      <w:bookmarkStart w:id="22" w:name="_Toc18565437"/>
      <w:bookmarkStart w:id="23" w:name="_Toc26966628"/>
      <w:r>
        <w:lastRenderedPageBreak/>
        <w:t>hv</w:t>
      </w:r>
      <w:r w:rsidR="00733D38" w:rsidRPr="00F62F31">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0C3DD1"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6688E" w14:textId="77777777" w:rsidR="00CF1722" w:rsidRDefault="00CF1722">
      <w:r>
        <w:separator/>
      </w:r>
    </w:p>
    <w:p w14:paraId="76E5C9CD" w14:textId="77777777" w:rsidR="00CF1722" w:rsidRDefault="00CF1722"/>
  </w:endnote>
  <w:endnote w:type="continuationSeparator" w:id="0">
    <w:p w14:paraId="6EEEBE98" w14:textId="77777777" w:rsidR="00CF1722" w:rsidRPr="003C450F" w:rsidRDefault="00CF1722" w:rsidP="003C450F"/>
  </w:endnote>
  <w:endnote w:type="continuationNotice" w:id="1">
    <w:p w14:paraId="61EFB61E" w14:textId="77777777" w:rsidR="00CF1722" w:rsidRDefault="00CF1722"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5107C" w14:textId="77777777" w:rsidR="00CF1722" w:rsidRPr="00B35331" w:rsidRDefault="00CF1722" w:rsidP="00577995">
      <w:pPr>
        <w:pStyle w:val="Voettekst"/>
      </w:pPr>
    </w:p>
  </w:footnote>
  <w:footnote w:type="continuationSeparator" w:id="0">
    <w:p w14:paraId="292C804B" w14:textId="77777777" w:rsidR="00CF1722" w:rsidRDefault="00CF1722">
      <w:r>
        <w:continuationSeparator/>
      </w:r>
    </w:p>
    <w:p w14:paraId="2B4287BA" w14:textId="77777777" w:rsidR="00CF1722" w:rsidRDefault="00CF1722"/>
    <w:p w14:paraId="325DB32D" w14:textId="77777777" w:rsidR="00CF1722" w:rsidRDefault="00CF1722"/>
  </w:footnote>
  <w:footnote w:type="continuationNotice" w:id="1">
    <w:p w14:paraId="1F892577" w14:textId="77777777" w:rsidR="00CF1722" w:rsidRDefault="00CF1722">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665B556" w:rsidR="004F009C" w:rsidRPr="00CA6C0C" w:rsidRDefault="004F009C" w:rsidP="00FF3E80">
          <w:r>
            <w:fldChar w:fldCharType="begin"/>
          </w:r>
          <w:r>
            <w:instrText xml:space="preserve"> SAVEDATE  \@ "d MMMM yyyy" </w:instrText>
          </w:r>
          <w:r>
            <w:fldChar w:fldCharType="separate"/>
          </w:r>
          <w:r w:rsidR="00F85432">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7E6F4C7E" w:rsidR="004F009C" w:rsidRPr="00CA6C0C" w:rsidRDefault="004F009C" w:rsidP="00577995">
          <w:r>
            <w:fldChar w:fldCharType="begin"/>
          </w:r>
          <w:r>
            <w:instrText xml:space="preserve"> SAVEDATE  \@ "d MMMM yyyy" </w:instrText>
          </w:r>
          <w:r>
            <w:fldChar w:fldCharType="separate"/>
          </w:r>
          <w:r w:rsidR="00F85432">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48B69300"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F85432">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2316</TotalTime>
  <Pages>86</Pages>
  <Words>32908</Words>
  <Characters>180999</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316</cp:revision>
  <cp:lastPrinted>2019-12-11T13:49:00Z</cp:lastPrinted>
  <dcterms:created xsi:type="dcterms:W3CDTF">2019-12-19T07:04:00Z</dcterms:created>
  <dcterms:modified xsi:type="dcterms:W3CDTF">2020-07-11T20:16:00Z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