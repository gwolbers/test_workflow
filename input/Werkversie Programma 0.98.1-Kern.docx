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1B4E52B4" w:rsidR="00733D38" w:rsidRPr="00F62F31" w:rsidRDefault="00912894"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10813"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DA753" w14:textId="77777777" w:rsidR="00F50610" w:rsidRDefault="00F50610">
      <w:r>
        <w:separator/>
      </w:r>
    </w:p>
    <w:p w14:paraId="56C8CD81" w14:textId="77777777" w:rsidR="00F50610" w:rsidRDefault="00F50610"/>
  </w:endnote>
  <w:endnote w:type="continuationSeparator" w:id="0">
    <w:p w14:paraId="130A71ED" w14:textId="77777777" w:rsidR="00F50610" w:rsidRPr="003C450F" w:rsidRDefault="00F50610" w:rsidP="003C450F"/>
  </w:endnote>
  <w:endnote w:type="continuationNotice" w:id="1">
    <w:p w14:paraId="1EA0E859" w14:textId="77777777" w:rsidR="00F50610" w:rsidRDefault="00F50610"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36B50" w14:textId="77777777" w:rsidR="00F50610" w:rsidRPr="00B35331" w:rsidRDefault="00F50610" w:rsidP="00577995">
      <w:pPr>
        <w:pStyle w:val="Voettekst"/>
      </w:pPr>
    </w:p>
  </w:footnote>
  <w:footnote w:type="continuationSeparator" w:id="0">
    <w:p w14:paraId="177EBC7E" w14:textId="77777777" w:rsidR="00F50610" w:rsidRDefault="00F50610">
      <w:r>
        <w:continuationSeparator/>
      </w:r>
    </w:p>
    <w:p w14:paraId="7411DC4D" w14:textId="77777777" w:rsidR="00F50610" w:rsidRDefault="00F50610"/>
    <w:p w14:paraId="6C3D6E74" w14:textId="77777777" w:rsidR="00F50610" w:rsidRDefault="00F50610"/>
  </w:footnote>
  <w:footnote w:type="continuationNotice" w:id="1">
    <w:p w14:paraId="6093F48A" w14:textId="77777777" w:rsidR="00F50610" w:rsidRDefault="00F50610">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8E9C579" w:rsidR="004F009C" w:rsidRPr="00CA6C0C" w:rsidRDefault="004F009C" w:rsidP="00FF3E80">
          <w:r>
            <w:fldChar w:fldCharType="begin"/>
          </w:r>
          <w:r>
            <w:instrText xml:space="preserve"> SAVEDATE  \@ "d MMMM yyyy" </w:instrText>
          </w:r>
          <w:r>
            <w:fldChar w:fldCharType="separate"/>
          </w:r>
          <w:r w:rsidR="00912894">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2974CD6" w:rsidR="004F009C" w:rsidRPr="00CA6C0C" w:rsidRDefault="004F009C" w:rsidP="00577995">
          <w:r>
            <w:fldChar w:fldCharType="begin"/>
          </w:r>
          <w:r>
            <w:instrText xml:space="preserve"> SAVEDATE  \@ "d MMMM yyyy" </w:instrText>
          </w:r>
          <w:r>
            <w:fldChar w:fldCharType="separate"/>
          </w:r>
          <w:r w:rsidR="00912894">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411FBE13"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912894">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2316</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312</cp:revision>
  <cp:lastPrinted>2019-12-11T13:49:00Z</cp:lastPrinted>
  <dcterms:created xsi:type="dcterms:W3CDTF">2019-12-19T07:04:00Z</dcterms:created>
  <dcterms:modified xsi:type="dcterms:W3CDTF">2020-07-11T19:44:00Z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